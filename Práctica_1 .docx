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93"/>
        <w:gridCol w:w="3693"/>
        <w:gridCol w:w="5387"/>
      </w:tblGrid>
      <w:tr w:rsidR="001C3098" w14:paraId="35BF42A5" w14:textId="77777777">
        <w:tblPrEx>
          <w:tblCellMar>
            <w:top w:w="0" w:type="dxa"/>
            <w:bottom w:w="0" w:type="dxa"/>
          </w:tblCellMar>
        </w:tblPrEx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9D7AA2" w14:textId="77777777" w:rsidR="001C3098" w:rsidRDefault="00A026F4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69CDCC2E" wp14:editId="171EFF45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1764C67" w14:textId="77777777" w:rsidR="001C3098" w:rsidRDefault="001C3098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5DE40F" w14:textId="77777777" w:rsidR="001C3098" w:rsidRDefault="001C3098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0702E8B9" w14:textId="77777777" w:rsidR="001C3098" w:rsidRDefault="00A026F4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15A6A972" w14:textId="77777777" w:rsidR="001C3098" w:rsidRDefault="001C3098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1C3098" w14:paraId="75AFAE4B" w14:textId="77777777">
        <w:tblPrEx>
          <w:tblCellMar>
            <w:top w:w="0" w:type="dxa"/>
            <w:bottom w:w="0" w:type="dxa"/>
          </w:tblCellMar>
        </w:tblPrEx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C91AE" w14:textId="77777777" w:rsidR="001C3098" w:rsidRDefault="001C30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311D7C9B" w14:textId="77777777" w:rsidR="001C3098" w:rsidRDefault="00A026F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53420938" w14:textId="77777777" w:rsidR="001C3098" w:rsidRDefault="001C30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688B0D" w14:textId="77777777" w:rsidR="001C3098" w:rsidRDefault="001C3098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70AB462A" w14:textId="77777777" w:rsidR="001C3098" w:rsidRDefault="00A026F4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6FBE68F5" w14:textId="77777777" w:rsidR="001C3098" w:rsidRDefault="001C3098">
      <w:pPr>
        <w:pStyle w:val="Standard"/>
      </w:pPr>
    </w:p>
    <w:p w14:paraId="76CD66A0" w14:textId="77777777" w:rsidR="001C3098" w:rsidRDefault="001C3098">
      <w:pPr>
        <w:pStyle w:val="Standard"/>
      </w:pPr>
    </w:p>
    <w:p w14:paraId="40E7106B" w14:textId="77777777" w:rsidR="001C3098" w:rsidRDefault="00A026F4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7B6DC24B" w14:textId="77777777" w:rsidR="001C3098" w:rsidRDefault="00A026F4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3CC3A6E4" w14:textId="77777777" w:rsidR="001C3098" w:rsidRDefault="00A026F4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B33A587" wp14:editId="2761ED02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383AE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00"/>
        <w:gridCol w:w="6854"/>
      </w:tblGrid>
      <w:tr w:rsidR="001C3098" w14:paraId="388B0C85" w14:textId="77777777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E6452E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4F8D312" w14:textId="3197E142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C63FD2" w14:textId="111FE356" w:rsidR="001C3098" w:rsidRDefault="00CD0D9B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0F612001" wp14:editId="664D7044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181610</wp:posOffset>
                      </wp:positionV>
                      <wp:extent cx="1689100" cy="304800"/>
                      <wp:effectExtent l="0" t="0" r="6350" b="0"/>
                      <wp:wrapSquare wrapText="bothSides"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8910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5B3495" w14:textId="66EBDE90" w:rsidR="00CD0D9B" w:rsidRPr="00CD0D9B" w:rsidRDefault="00CD0D9B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Karina García Morales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F61200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6.55pt;margin-top:14.3pt;width:133pt;height:2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" stroked="f">
                      <v:textbox>
                        <w:txbxContent>
                          <w:p w14:paraId="385B3495" w14:textId="66EBDE90" w:rsidR="00CD0D9B" w:rsidRPr="00CD0D9B" w:rsidRDefault="00CD0D9B">
                            <w:pPr>
                              <w:rPr>
                                <w:lang w:val="es-MX"/>
                              </w:rPr>
                            </w:pPr>
                            <w:r>
                              <w:t>Karina García Morales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1072FBA6" w14:textId="77777777">
        <w:tblPrEx>
          <w:tblCellMar>
            <w:top w:w="0" w:type="dxa"/>
            <w:bottom w:w="0" w:type="dxa"/>
          </w:tblCellMar>
        </w:tblPrEx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6C0AC1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0E5700B" w14:textId="77777777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D083F59" w14:textId="30620F15" w:rsidR="001C3098" w:rsidRDefault="00CD0D9B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3CE967FA" wp14:editId="76A09BB5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180340</wp:posOffset>
                      </wp:positionV>
                      <wp:extent cx="3368040" cy="317500"/>
                      <wp:effectExtent l="0" t="0" r="3810" b="6350"/>
                      <wp:wrapSquare wrapText="bothSides"/>
                      <wp:docPr id="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68040" cy="317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22B0FB" w14:textId="5AC241AB" w:rsidR="00CD0D9B" w:rsidRPr="00CD0D9B" w:rsidRDefault="00CD0D9B">
                                  <w:pPr>
                                    <w:rPr>
                                      <w:lang w:val="es-MX"/>
                                    </w:rPr>
                                  </w:pPr>
                                  <w:proofErr w:type="spellStart"/>
                                  <w:r>
                                    <w:t>Fundamentos</w:t>
                                  </w:r>
                                  <w:proofErr w:type="spellEnd"/>
                                  <w:r>
                                    <w:t xml:space="preserve"> de </w:t>
                                  </w:r>
                                  <w:proofErr w:type="spellStart"/>
                                  <w:r>
                                    <w:t>programación</w:t>
                                  </w:r>
                                  <w:proofErr w:type="spellEnd"/>
                                  <w: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E967FA" id="_x0000_s1027" type="#_x0000_t202" style="position:absolute;left:0;text-align:left;margin-left:6.55pt;margin-top:14.2pt;width:265.2pt;height: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" stroked="f">
                      <v:textbox>
                        <w:txbxContent>
                          <w:p w14:paraId="1B22B0FB" w14:textId="5AC241AB" w:rsidR="00CD0D9B" w:rsidRPr="00CD0D9B" w:rsidRDefault="00CD0D9B">
                            <w:pPr>
                              <w:rPr>
                                <w:lang w:val="es-MX"/>
                              </w:rPr>
                            </w:pPr>
                            <w:proofErr w:type="spellStart"/>
                            <w:r>
                              <w:t>Fundamentos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programación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55357FC1" w14:textId="7777777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2CB944" w14:textId="32B9A1D2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CCC34C1" w14:textId="77777777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109BCA" w14:textId="7532EC25" w:rsidR="001C3098" w:rsidRDefault="00F42689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D9A392F" wp14:editId="4F51304C">
                      <wp:simplePos x="0" y="0"/>
                      <wp:positionH relativeFrom="column">
                        <wp:posOffset>137160</wp:posOffset>
                      </wp:positionH>
                      <wp:positionV relativeFrom="paragraph">
                        <wp:posOffset>182880</wp:posOffset>
                      </wp:positionV>
                      <wp:extent cx="2360930" cy="298450"/>
                      <wp:effectExtent l="0" t="0" r="0" b="6350"/>
                      <wp:wrapSquare wrapText="bothSides"/>
                      <wp:docPr id="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98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C49089" w14:textId="2C7A8ED7" w:rsidR="00F42689" w:rsidRPr="00F42689" w:rsidRDefault="00F42689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19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9A392F" id="_x0000_s1028" type="#_x0000_t202" style="position:absolute;left:0;text-align:left;margin-left:10.8pt;margin-top:14.4pt;width:185.9pt;height:23.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" stroked="f">
                      <v:textbox>
                        <w:txbxContent>
                          <w:p w14:paraId="4BC49089" w14:textId="2C7A8ED7" w:rsidR="00F42689" w:rsidRPr="00F42689" w:rsidRDefault="00F42689">
                            <w:pPr>
                              <w:rPr>
                                <w:lang w:val="es-MX"/>
                              </w:rPr>
                            </w:pPr>
                            <w:r>
                              <w:t>19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7AF1220A" w14:textId="77777777">
        <w:tblPrEx>
          <w:tblCellMar>
            <w:top w:w="0" w:type="dxa"/>
            <w:bottom w:w="0" w:type="dxa"/>
          </w:tblCellMar>
        </w:tblPrEx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72F41F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50BF70B" w14:textId="77777777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7113A29" w14:textId="6A10615A" w:rsidR="001C3098" w:rsidRDefault="00D42446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1173A24C" wp14:editId="7253E6BB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182880</wp:posOffset>
                      </wp:positionV>
                      <wp:extent cx="2360930" cy="298450"/>
                      <wp:effectExtent l="0" t="0" r="0" b="6350"/>
                      <wp:wrapSquare wrapText="bothSides"/>
                      <wp:docPr id="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2984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6E683D" w14:textId="6E726A9C" w:rsidR="00D42446" w:rsidRPr="00D42446" w:rsidRDefault="00D42446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3A24C" id="_x0000_s1029" type="#_x0000_t202" style="position:absolute;left:0;text-align:left;margin-left:13.7pt;margin-top:14.4pt;width:185.9pt;height:23.5pt;z-index:25166643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" stroked="f">
                      <v:textbox>
                        <w:txbxContent>
                          <w:p w14:paraId="2B6E683D" w14:textId="6E726A9C" w:rsidR="00D42446" w:rsidRPr="00D42446" w:rsidRDefault="00D42446">
                            <w:pPr>
                              <w:rPr>
                                <w:lang w:val="es-MX"/>
                              </w:rPr>
                            </w:pPr>
                            <w:r>
                              <w:t>01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7BC75C4F" w14:textId="77777777">
        <w:tblPrEx>
          <w:tblCellMar>
            <w:top w:w="0" w:type="dxa"/>
            <w:bottom w:w="0" w:type="dxa"/>
          </w:tblCellMar>
        </w:tblPrEx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B3D019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043094E" w14:textId="77777777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C8ADFC" w14:textId="7C2BA5D5" w:rsidR="001C3098" w:rsidRDefault="00D42446" w:rsidP="00D42446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3185CF2C" wp14:editId="0EA85DF2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163830</wp:posOffset>
                      </wp:positionV>
                      <wp:extent cx="2360930" cy="311150"/>
                      <wp:effectExtent l="0" t="0" r="0" b="0"/>
                      <wp:wrapSquare wrapText="bothSides"/>
                      <wp:docPr id="6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111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D45130" w14:textId="20774216" w:rsidR="00D42446" w:rsidRPr="00D42446" w:rsidRDefault="00D42446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Del Carmen Rodríguez Daniel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85CF2C" id="_x0000_s1030" type="#_x0000_t202" style="position:absolute;margin-left:17.3pt;margin-top:12.9pt;width:185.9pt;height:24.5pt;z-index:2516684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" stroked="f">
                      <v:textbox>
                        <w:txbxContent>
                          <w:p w14:paraId="63D45130" w14:textId="20774216" w:rsidR="00D42446" w:rsidRPr="00D42446" w:rsidRDefault="00D42446">
                            <w:pPr>
                              <w:rPr>
                                <w:lang w:val="es-MX"/>
                              </w:rPr>
                            </w:pPr>
                            <w:r>
                              <w:t>Del Carmen Rodríguez Daniel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:rsidRPr="00CD0D9B" w14:paraId="064107B9" w14:textId="77777777">
        <w:tblPrEx>
          <w:tblCellMar>
            <w:top w:w="0" w:type="dxa"/>
            <w:bottom w:w="0" w:type="dxa"/>
          </w:tblCellMar>
        </w:tblPrEx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A2D4108" w14:textId="77777777" w:rsidR="001C3098" w:rsidRPr="00CD0D9B" w:rsidRDefault="00A026F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 w:rsidRPr="00CD0D9B">
              <w:rPr>
                <w:rFonts w:ascii="Cambria" w:hAnsi="Cambria"/>
                <w:i/>
                <w:color w:val="000000"/>
                <w:sz w:val="30"/>
                <w:lang w:val="es-MX"/>
              </w:rPr>
              <w:t xml:space="preserve">No. de Equipo de </w:t>
            </w:r>
            <w:r w:rsidRPr="00CD0D9B">
              <w:rPr>
                <w:rFonts w:ascii="Cambria" w:hAnsi="Cambria"/>
                <w:i/>
                <w:color w:val="000000"/>
                <w:sz w:val="30"/>
                <w:lang w:val="es-MX"/>
              </w:rPr>
              <w:t>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248CFA" w14:textId="77777777" w:rsidR="001C3098" w:rsidRPr="00CD0D9B" w:rsidRDefault="001C3098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1C3098" w:rsidRPr="00CD0D9B" w14:paraId="726302C1" w14:textId="77777777">
        <w:tblPrEx>
          <w:tblCellMar>
            <w:top w:w="0" w:type="dxa"/>
            <w:bottom w:w="0" w:type="dxa"/>
          </w:tblCellMar>
        </w:tblPrEx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7D200D4" w14:textId="77777777" w:rsidR="001C3098" w:rsidRPr="00CD0D9B" w:rsidRDefault="001C3098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14:paraId="1E767678" w14:textId="77777777" w:rsidR="001C3098" w:rsidRPr="00CD0D9B" w:rsidRDefault="00A026F4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pt-PT"/>
              </w:rPr>
            </w:pPr>
            <w:r w:rsidRPr="00CD0D9B">
              <w:rPr>
                <w:rFonts w:ascii="Cambria" w:hAnsi="Cambria"/>
                <w:i/>
                <w:color w:val="000000"/>
                <w:sz w:val="30"/>
                <w:lang w:val="pt-PT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1ABAEF0" w14:textId="77777777" w:rsidR="001C3098" w:rsidRPr="00CD0D9B" w:rsidRDefault="001C3098">
            <w:pPr>
              <w:pStyle w:val="TableContents"/>
              <w:ind w:left="629"/>
              <w:rPr>
                <w:lang w:val="pt-PT"/>
              </w:rPr>
            </w:pPr>
          </w:p>
        </w:tc>
      </w:tr>
      <w:tr w:rsidR="001C3098" w14:paraId="5BD75245" w14:textId="77777777">
        <w:tblPrEx>
          <w:tblCellMar>
            <w:top w:w="0" w:type="dxa"/>
            <w:bottom w:w="0" w:type="dxa"/>
          </w:tblCellMar>
        </w:tblPrEx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6D9096" w14:textId="77777777" w:rsidR="001C3098" w:rsidRPr="00CD0D9B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pt-PT"/>
              </w:rPr>
            </w:pPr>
          </w:p>
          <w:p w14:paraId="1550A8AE" w14:textId="77777777" w:rsidR="001C3098" w:rsidRDefault="00A026F4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263DB0D" w14:textId="4477025C" w:rsidR="001C3098" w:rsidRDefault="00D42446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4A24CDB" wp14:editId="523C2C34">
                      <wp:simplePos x="0" y="0"/>
                      <wp:positionH relativeFrom="column">
                        <wp:posOffset>295910</wp:posOffset>
                      </wp:positionH>
                      <wp:positionV relativeFrom="paragraph">
                        <wp:posOffset>182880</wp:posOffset>
                      </wp:positionV>
                      <wp:extent cx="2360930" cy="304800"/>
                      <wp:effectExtent l="0" t="0" r="0" b="0"/>
                      <wp:wrapSquare wrapText="bothSides"/>
                      <wp:docPr id="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CC7A0D" w14:textId="36EB873D" w:rsidR="00D42446" w:rsidRPr="00D42446" w:rsidRDefault="00D42446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t>2021-2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24CDB" id="_x0000_s1031" type="#_x0000_t202" style="position:absolute;left:0;text-align:left;margin-left:23.3pt;margin-top:14.4pt;width:185.9pt;height:24pt;z-index:25167052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" stroked="f">
                      <v:textbox>
                        <w:txbxContent>
                          <w:p w14:paraId="48CC7A0D" w14:textId="36EB873D" w:rsidR="00D42446" w:rsidRPr="00D42446" w:rsidRDefault="00D42446">
                            <w:pPr>
                              <w:rPr>
                                <w:lang w:val="es-MX"/>
                              </w:rPr>
                            </w:pPr>
                            <w:r>
                              <w:t>2021-2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45178D60" w14:textId="77777777">
        <w:tblPrEx>
          <w:tblCellMar>
            <w:top w:w="0" w:type="dxa"/>
            <w:bottom w:w="0" w:type="dxa"/>
          </w:tblCellMar>
        </w:tblPrEx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E7C0505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6D9767F" w14:textId="77777777" w:rsidR="001C3098" w:rsidRDefault="00A026F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FA3AC57" w14:textId="528AB4E4" w:rsidR="001C3098" w:rsidRDefault="00D42446">
            <w:pPr>
              <w:pStyle w:val="TableContents"/>
              <w:ind w:left="629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2E4A7ABA" wp14:editId="61871736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228600</wp:posOffset>
                      </wp:positionV>
                      <wp:extent cx="2360930" cy="304800"/>
                      <wp:effectExtent l="0" t="0" r="0" b="0"/>
                      <wp:wrapSquare wrapText="bothSides"/>
                      <wp:docPr id="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3048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636CC9" w14:textId="65D45F5F" w:rsidR="00D42446" w:rsidRPr="00D42446" w:rsidRDefault="00D42446" w:rsidP="00D42446">
                                  <w:pPr>
                                    <w:rPr>
                                      <w:lang w:val="es-MX"/>
                                    </w:rPr>
                                  </w:pPr>
                                  <w:r>
                                    <w:rPr>
                                      <w:lang w:val="es-MX"/>
                                    </w:rPr>
                                    <w:t>08/marzo/2021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4A7ABA" id="_x0000_s1032" type="#_x0000_t202" style="position:absolute;left:0;text-align:left;margin-left:23.5pt;margin-top:18pt;width:185.9pt;height:24pt;z-index:2516725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" stroked="f">
                      <v:textbox>
                        <w:txbxContent>
                          <w:p w14:paraId="45636CC9" w14:textId="65D45F5F" w:rsidR="00D42446" w:rsidRPr="00D42446" w:rsidRDefault="00D42446" w:rsidP="00D42446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08/marzo/2021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1C3098" w14:paraId="2633CDF7" w14:textId="77777777">
        <w:tblPrEx>
          <w:tblCellMar>
            <w:top w:w="0" w:type="dxa"/>
            <w:bottom w:w="0" w:type="dxa"/>
          </w:tblCellMar>
        </w:tblPrEx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3977ACF" w14:textId="77777777" w:rsidR="001C3098" w:rsidRDefault="001C3098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54F365B" w14:textId="77777777" w:rsidR="001C3098" w:rsidRDefault="00A026F4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E5351F" w14:textId="77777777" w:rsidR="001C3098" w:rsidRDefault="001C3098">
            <w:pPr>
              <w:pStyle w:val="TableContents"/>
              <w:ind w:left="629"/>
            </w:pPr>
          </w:p>
        </w:tc>
      </w:tr>
      <w:tr w:rsidR="001C3098" w14:paraId="72D8419E" w14:textId="77777777">
        <w:tblPrEx>
          <w:tblCellMar>
            <w:top w:w="0" w:type="dxa"/>
            <w:bottom w:w="0" w:type="dxa"/>
          </w:tblCellMar>
        </w:tblPrEx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713F32" w14:textId="77777777" w:rsidR="001C3098" w:rsidRDefault="001C3098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F921910" w14:textId="77777777" w:rsidR="001C3098" w:rsidRDefault="001C3098">
            <w:pPr>
              <w:pStyle w:val="TableContents"/>
              <w:ind w:left="629"/>
            </w:pPr>
          </w:p>
        </w:tc>
      </w:tr>
    </w:tbl>
    <w:p w14:paraId="6D5A3D30" w14:textId="77777777" w:rsidR="001C3098" w:rsidRDefault="001C3098">
      <w:pPr>
        <w:pStyle w:val="Standard"/>
      </w:pPr>
    </w:p>
    <w:p w14:paraId="39EA3EC4" w14:textId="77777777" w:rsidR="001C3098" w:rsidRDefault="001C3098">
      <w:pPr>
        <w:pStyle w:val="Standard"/>
      </w:pPr>
    </w:p>
    <w:p w14:paraId="6A76C76F" w14:textId="697899C2" w:rsidR="001C3098" w:rsidRDefault="00A026F4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52AFA3A2" w14:textId="56C5C25F" w:rsidR="00D42446" w:rsidRDefault="00D42446" w:rsidP="00821246">
      <w:pPr>
        <w:pStyle w:val="Standard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Objetivo</w:t>
      </w:r>
      <w:proofErr w:type="spellEnd"/>
      <w:r w:rsidR="00821246">
        <w:rPr>
          <w:rFonts w:ascii="Arial" w:hAnsi="Arial" w:cs="Arial"/>
        </w:rPr>
        <w:t>:</w:t>
      </w:r>
    </w:p>
    <w:p w14:paraId="7BBE9DFC" w14:textId="4C61A210" w:rsidR="00821246" w:rsidRDefault="00821246" w:rsidP="00821246">
      <w:pPr>
        <w:pStyle w:val="Standard"/>
        <w:jc w:val="both"/>
        <w:rPr>
          <w:rFonts w:ascii="Arial" w:hAnsi="Arial" w:cs="Arial"/>
          <w:lang w:val="es-MX"/>
        </w:rPr>
      </w:pPr>
      <w:r w:rsidRPr="00821246">
        <w:rPr>
          <w:rFonts w:ascii="Arial" w:hAnsi="Arial" w:cs="Arial"/>
          <w:lang w:val="es-MX"/>
        </w:rPr>
        <w:t>Descubrir y utiliz</w:t>
      </w:r>
      <w:r>
        <w:rPr>
          <w:rFonts w:ascii="Arial" w:hAnsi="Arial" w:cs="Arial"/>
          <w:lang w:val="es-MX"/>
        </w:rPr>
        <w:t>a</w:t>
      </w:r>
      <w:r w:rsidRPr="00821246">
        <w:rPr>
          <w:rFonts w:ascii="Arial" w:hAnsi="Arial" w:cs="Arial"/>
          <w:lang w:val="es-MX"/>
        </w:rPr>
        <w:t>r herramientas de s</w:t>
      </w:r>
      <w:r>
        <w:rPr>
          <w:rFonts w:ascii="Arial" w:hAnsi="Arial" w:cs="Arial"/>
          <w:lang w:val="es-MX"/>
        </w:rPr>
        <w:t>oftware que se ofrecen en internet que permitan realizar actividades y trabajos académicos de forma organizada y profesional a lo largo de la vida escolar, tales como manejo de repositorios de almacenamiento y buscadores con funciones avanzadas.</w:t>
      </w:r>
    </w:p>
    <w:p w14:paraId="589329FC" w14:textId="20BE9126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607F9199" w14:textId="43B00F30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1DBF934E" wp14:editId="7C474E0B">
            <wp:extent cx="4325509" cy="2330077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09" cy="233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83E" w14:textId="77777777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37146CEA" w14:textId="25A313F8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inline distT="0" distB="0" distL="0" distR="0" wp14:anchorId="7DC6E3E1" wp14:editId="451EA516">
            <wp:extent cx="4353414" cy="2305878"/>
            <wp:effectExtent l="0" t="0" r="9525" b="0"/>
            <wp:docPr id="11" name="Imagen 1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eams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966" cy="231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06858BCD" wp14:editId="571C2251">
            <wp:extent cx="4382291" cy="2464435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964" cy="24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AAA8" w14:textId="0BEACB1F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0F31ED75" w14:textId="77777777" w:rsidR="00A80C0F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uso de la nube</w:t>
      </w:r>
      <w:r w:rsidR="00A80C0F">
        <w:rPr>
          <w:rFonts w:ascii="Arial" w:hAnsi="Arial" w:cs="Arial"/>
          <w:lang w:val="es-MX"/>
        </w:rPr>
        <w:t>,</w:t>
      </w:r>
      <w:r>
        <w:rPr>
          <w:rFonts w:ascii="Arial" w:hAnsi="Arial" w:cs="Arial"/>
          <w:lang w:val="es-MX"/>
        </w:rPr>
        <w:t xml:space="preserve"> o </w:t>
      </w:r>
      <w:proofErr w:type="spellStart"/>
      <w:r>
        <w:rPr>
          <w:rFonts w:ascii="Arial" w:hAnsi="Arial" w:cs="Arial"/>
          <w:lang w:val="es-MX"/>
        </w:rPr>
        <w:t>cloud</w:t>
      </w:r>
      <w:proofErr w:type="spellEnd"/>
      <w:r>
        <w:rPr>
          <w:rFonts w:ascii="Arial" w:hAnsi="Arial" w:cs="Arial"/>
          <w:lang w:val="es-MX"/>
        </w:rPr>
        <w:t xml:space="preserve"> en inglés</w:t>
      </w:r>
      <w:r w:rsidR="00A80C0F">
        <w:rPr>
          <w:rFonts w:ascii="Arial" w:hAnsi="Arial" w:cs="Arial"/>
          <w:lang w:val="es-MX"/>
        </w:rPr>
        <w:t>,</w:t>
      </w:r>
      <w:r>
        <w:rPr>
          <w:rFonts w:ascii="Arial" w:hAnsi="Arial" w:cs="Arial"/>
          <w:lang w:val="es-MX"/>
        </w:rPr>
        <w:t xml:space="preserve"> </w:t>
      </w:r>
      <w:r w:rsidR="00A80C0F">
        <w:rPr>
          <w:rFonts w:ascii="Arial" w:hAnsi="Arial" w:cs="Arial"/>
          <w:lang w:val="es-MX"/>
        </w:rPr>
        <w:t>alberga posibilidades muy grandes, por lo que también cuenta con algunas ventajas y desventajas como las siguientes:</w:t>
      </w:r>
    </w:p>
    <w:p w14:paraId="671C4E4A" w14:textId="7B639974" w:rsidR="00A80C0F" w:rsidRDefault="00A80C0F" w:rsidP="00A80C0F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Algunos ejemplos son Google Cloud Storage, </w:t>
      </w:r>
      <w:proofErr w:type="spellStart"/>
      <w:r>
        <w:rPr>
          <w:rFonts w:ascii="Arial" w:hAnsi="Arial" w:cs="Arial"/>
          <w:lang w:val="es-MX"/>
        </w:rPr>
        <w:t>icloud</w:t>
      </w:r>
      <w:proofErr w:type="spellEnd"/>
      <w:r>
        <w:rPr>
          <w:rFonts w:ascii="Arial" w:hAnsi="Arial" w:cs="Arial"/>
          <w:lang w:val="es-MX"/>
        </w:rPr>
        <w:t xml:space="preserve"> y </w:t>
      </w:r>
      <w:r w:rsidR="00DF52B1">
        <w:rPr>
          <w:rFonts w:ascii="Arial" w:hAnsi="Arial" w:cs="Arial"/>
          <w:lang w:val="es-MX"/>
        </w:rPr>
        <w:t xml:space="preserve">IBM Cloud </w:t>
      </w:r>
      <w:proofErr w:type="spellStart"/>
      <w:r w:rsidR="00DF52B1">
        <w:rPr>
          <w:rFonts w:ascii="Arial" w:hAnsi="Arial" w:cs="Arial"/>
          <w:lang w:val="es-MX"/>
        </w:rPr>
        <w:t>Sotrage</w:t>
      </w:r>
      <w:proofErr w:type="spellEnd"/>
      <w:r w:rsidR="00DF52B1">
        <w:rPr>
          <w:rFonts w:ascii="Arial" w:hAnsi="Arial" w:cs="Arial"/>
          <w:lang w:val="es-MX"/>
        </w:rPr>
        <w:t>.</w:t>
      </w:r>
    </w:p>
    <w:p w14:paraId="497F20CE" w14:textId="0491C417" w:rsidR="00966DED" w:rsidRDefault="00A80C0F" w:rsidP="00A80C0F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La posibilidad de tener un respaldo o copia de los documentos en un lugar seguro.</w:t>
      </w:r>
    </w:p>
    <w:p w14:paraId="0A31FA4C" w14:textId="21B022DD" w:rsidR="00A80C0F" w:rsidRDefault="00A80C0F" w:rsidP="00A80C0F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Bajos costos que tiene </w:t>
      </w:r>
      <w:proofErr w:type="gramStart"/>
      <w:r>
        <w:rPr>
          <w:rFonts w:ascii="Arial" w:hAnsi="Arial" w:cs="Arial"/>
          <w:lang w:val="es-MX"/>
        </w:rPr>
        <w:t>en relación a</w:t>
      </w:r>
      <w:proofErr w:type="gramEnd"/>
      <w:r>
        <w:rPr>
          <w:rFonts w:ascii="Arial" w:hAnsi="Arial" w:cs="Arial"/>
          <w:lang w:val="es-MX"/>
        </w:rPr>
        <w:t xml:space="preserve"> la disposición de servidores locales, pues la mayoría de los servicios de la nube cuentan con opciones gratuitas.</w:t>
      </w:r>
    </w:p>
    <w:p w14:paraId="7D364BAD" w14:textId="5706FD20" w:rsidR="00A80C0F" w:rsidRDefault="00A80C0F" w:rsidP="00A80C0F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>Flexibilidad, pues al almacenar nuestros archivos ahí, podemos acceder sin importar el lugar o el tiempo, además de que se puede dar acceso a diferentes personas que deseen contribuir.</w:t>
      </w:r>
    </w:p>
    <w:p w14:paraId="422992A9" w14:textId="3702F578" w:rsidR="00A80C0F" w:rsidRDefault="00A80C0F" w:rsidP="00A80C0F">
      <w:pPr>
        <w:pStyle w:val="Standard"/>
        <w:numPr>
          <w:ilvl w:val="0"/>
          <w:numId w:val="1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Desprendimiento de la actualización constante, ya que no es necesario la actualización de hardware ni de software.</w:t>
      </w:r>
    </w:p>
    <w:p w14:paraId="078FE007" w14:textId="420D5AEC" w:rsidR="00DF52B1" w:rsidRDefault="00DF52B1" w:rsidP="00DF52B1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Algunas de las desventajas son:</w:t>
      </w:r>
    </w:p>
    <w:p w14:paraId="1565D45F" w14:textId="2E5BB2D4" w:rsidR="00DF52B1" w:rsidRDefault="00DF52B1" w:rsidP="00DF52B1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Cuestiones de seguridad y privacidad, ya que, gracias a los ataques a organizaciones es necesario un buen plan para garantizar la seguridad de la información.</w:t>
      </w:r>
    </w:p>
    <w:p w14:paraId="0EE84BEE" w14:textId="0644BBB5" w:rsidR="00DF52B1" w:rsidRDefault="00DF52B1" w:rsidP="00DF52B1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Interrupciones las cuales se generan cuando se depositan datos a un servidor sobre el cual no hay control.</w:t>
      </w:r>
    </w:p>
    <w:p w14:paraId="15E1D0D8" w14:textId="470BF225" w:rsidR="00DF52B1" w:rsidRDefault="00DF52B1" w:rsidP="00DF52B1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Las condiciones de servicio debido a que</w:t>
      </w:r>
      <w:r w:rsidR="00A42865">
        <w:rPr>
          <w:rFonts w:ascii="Arial" w:hAnsi="Arial" w:cs="Arial"/>
          <w:lang w:val="es-MX"/>
        </w:rPr>
        <w:t xml:space="preserve"> por lo general nadie lee con detenimiento en las cuales no se sabe si se seguirá teniendo poder sobre sus datos.</w:t>
      </w:r>
    </w:p>
    <w:p w14:paraId="3055616A" w14:textId="75F7BB40" w:rsidR="00A42865" w:rsidRDefault="00A42865" w:rsidP="00DF52B1">
      <w:pPr>
        <w:pStyle w:val="Standard"/>
        <w:numPr>
          <w:ilvl w:val="0"/>
          <w:numId w:val="2"/>
        </w:numPr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Transparencia pues muchas organizaciones no tienen claro en quien recae la propiedad de los datos que se alojan en la nube.</w:t>
      </w:r>
    </w:p>
    <w:p w14:paraId="3340459C" w14:textId="2D54550F" w:rsidR="00A42865" w:rsidRDefault="007C04A6" w:rsidP="007C04A6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Ventajas y desventajas de usar Gmail.</w:t>
      </w:r>
    </w:p>
    <w:p w14:paraId="174FE623" w14:textId="6405FEB5" w:rsidR="007C04A6" w:rsidRDefault="007C04A6" w:rsidP="007C04A6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Ventajas:</w:t>
      </w:r>
    </w:p>
    <w:p w14:paraId="668D5C55" w14:textId="1E0F7473" w:rsidR="007C04A6" w:rsidRDefault="007C04A6" w:rsidP="007C04A6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Capacidad casi ilimitada de almacenamiento, además posee unos 7GB de espacio para mensajes.</w:t>
      </w:r>
    </w:p>
    <w:p w14:paraId="51F31A5F" w14:textId="72CC009B" w:rsidR="007C04A6" w:rsidRDefault="007C04A6" w:rsidP="007C04A6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Es el único que puede permanecer inactivo durante un largo tiempo.</w:t>
      </w:r>
    </w:p>
    <w:p w14:paraId="17403D36" w14:textId="0930E896" w:rsidR="007C04A6" w:rsidRDefault="007C04A6" w:rsidP="007C04A6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Cuanta con el servicio de </w:t>
      </w:r>
      <w:proofErr w:type="spellStart"/>
      <w:r>
        <w:rPr>
          <w:rFonts w:ascii="Arial" w:hAnsi="Arial" w:cs="Arial"/>
          <w:lang w:val="es-MX"/>
        </w:rPr>
        <w:t>Labs</w:t>
      </w:r>
      <w:proofErr w:type="spellEnd"/>
      <w:r>
        <w:rPr>
          <w:rFonts w:ascii="Arial" w:hAnsi="Arial" w:cs="Arial"/>
          <w:lang w:val="es-MX"/>
        </w:rPr>
        <w:t>, el cual tiene variedad de funciones que permiten personalizar el manejo del correo.</w:t>
      </w:r>
    </w:p>
    <w:p w14:paraId="34577AB0" w14:textId="6ACF3655" w:rsidR="007C04A6" w:rsidRDefault="007C04A6" w:rsidP="007C04A6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Posee integrado el motor de búsquedas de Google.</w:t>
      </w:r>
    </w:p>
    <w:p w14:paraId="2A645517" w14:textId="40C3571F" w:rsidR="007C04A6" w:rsidRDefault="007C04A6" w:rsidP="007C04A6">
      <w:pPr>
        <w:pStyle w:val="Standard"/>
        <w:numPr>
          <w:ilvl w:val="0"/>
          <w:numId w:val="5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integración con Google </w:t>
      </w:r>
      <w:proofErr w:type="spellStart"/>
      <w:r>
        <w:rPr>
          <w:rFonts w:ascii="Arial" w:hAnsi="Arial" w:cs="Arial"/>
          <w:lang w:val="es-MX"/>
        </w:rPr>
        <w:t>docs</w:t>
      </w:r>
      <w:proofErr w:type="spellEnd"/>
      <w:r>
        <w:rPr>
          <w:rFonts w:ascii="Arial" w:hAnsi="Arial" w:cs="Arial"/>
          <w:lang w:val="es-MX"/>
        </w:rPr>
        <w:t xml:space="preserve"> permite visualizar y crear documentos dentro del correo electrónico.</w:t>
      </w:r>
    </w:p>
    <w:p w14:paraId="20F220EC" w14:textId="7DC59A4A" w:rsidR="007C04A6" w:rsidRDefault="007C04A6" w:rsidP="007C04A6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Desventajas:</w:t>
      </w:r>
    </w:p>
    <w:p w14:paraId="20BD0292" w14:textId="245E5EC6" w:rsidR="007C04A6" w:rsidRDefault="007C04A6" w:rsidP="007C04A6">
      <w:pPr>
        <w:pStyle w:val="Standard"/>
        <w:numPr>
          <w:ilvl w:val="0"/>
          <w:numId w:val="6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La capacidad de adjuntar archivos se limita a 25 MB.</w:t>
      </w:r>
    </w:p>
    <w:p w14:paraId="5366A480" w14:textId="5D86BFB3" w:rsidR="007C04A6" w:rsidRDefault="007C04A6" w:rsidP="007C04A6">
      <w:pPr>
        <w:pStyle w:val="Standard"/>
        <w:numPr>
          <w:ilvl w:val="0"/>
          <w:numId w:val="6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Algunas funciones o características de Google </w:t>
      </w:r>
      <w:proofErr w:type="spellStart"/>
      <w:r>
        <w:rPr>
          <w:rFonts w:ascii="Arial" w:hAnsi="Arial" w:cs="Arial"/>
          <w:lang w:val="es-MX"/>
        </w:rPr>
        <w:t>Labs</w:t>
      </w:r>
      <w:proofErr w:type="spellEnd"/>
      <w:r>
        <w:rPr>
          <w:rFonts w:ascii="Arial" w:hAnsi="Arial" w:cs="Arial"/>
          <w:lang w:val="es-MX"/>
        </w:rPr>
        <w:t xml:space="preserve"> están disponibles únicamente en ciertos idiomas.</w:t>
      </w:r>
    </w:p>
    <w:p w14:paraId="15750D2C" w14:textId="1732C841" w:rsidR="007C04A6" w:rsidRDefault="007C04A6" w:rsidP="007C04A6">
      <w:pPr>
        <w:pStyle w:val="Standard"/>
        <w:numPr>
          <w:ilvl w:val="0"/>
          <w:numId w:val="6"/>
        </w:numPr>
        <w:rPr>
          <w:rFonts w:ascii="Arial" w:hAnsi="Arial" w:cs="Arial"/>
          <w:lang w:val="es-MX"/>
        </w:rPr>
      </w:pPr>
      <w:r w:rsidRPr="007C04A6">
        <w:rPr>
          <w:rFonts w:ascii="Arial" w:hAnsi="Arial" w:cs="Arial"/>
          <w:lang w:val="es-MX"/>
        </w:rPr>
        <w:t xml:space="preserve">Algunas características de Google </w:t>
      </w:r>
      <w:proofErr w:type="spellStart"/>
      <w:r w:rsidRPr="007C04A6">
        <w:rPr>
          <w:rFonts w:ascii="Arial" w:hAnsi="Arial" w:cs="Arial"/>
          <w:lang w:val="es-MX"/>
        </w:rPr>
        <w:t>Labs</w:t>
      </w:r>
      <w:proofErr w:type="spellEnd"/>
      <w:r w:rsidRPr="007C04A6">
        <w:rPr>
          <w:rFonts w:ascii="Arial" w:hAnsi="Arial" w:cs="Arial"/>
          <w:lang w:val="es-MX"/>
        </w:rPr>
        <w:t xml:space="preserve"> no se encuentran di</w:t>
      </w:r>
      <w:r>
        <w:rPr>
          <w:rFonts w:ascii="Arial" w:hAnsi="Arial" w:cs="Arial"/>
          <w:lang w:val="es-MX"/>
        </w:rPr>
        <w:t>sponibles para ser utilizadas con otro navegador.</w:t>
      </w:r>
    </w:p>
    <w:p w14:paraId="1239254E" w14:textId="3558EF73" w:rsidR="00AF00F6" w:rsidRDefault="00AF00F6" w:rsidP="00AF00F6">
      <w:pPr>
        <w:pStyle w:val="Standard"/>
        <w:rPr>
          <w:rFonts w:ascii="Arial" w:hAnsi="Arial" w:cs="Arial"/>
          <w:lang w:val="es-MX"/>
        </w:rPr>
      </w:pPr>
    </w:p>
    <w:p w14:paraId="2FE6E343" w14:textId="337DC298" w:rsidR="00AF00F6" w:rsidRDefault="00107174" w:rsidP="00AF00F6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Ventajas y desventajas de usar </w:t>
      </w:r>
      <w:proofErr w:type="spellStart"/>
      <w:r>
        <w:rPr>
          <w:rFonts w:ascii="Arial" w:hAnsi="Arial" w:cs="Arial"/>
          <w:lang w:val="es-MX"/>
        </w:rPr>
        <w:t>hotmail</w:t>
      </w:r>
      <w:proofErr w:type="spellEnd"/>
      <w:r>
        <w:rPr>
          <w:rFonts w:ascii="Arial" w:hAnsi="Arial" w:cs="Arial"/>
          <w:lang w:val="es-MX"/>
        </w:rPr>
        <w:t>:</w:t>
      </w:r>
    </w:p>
    <w:p w14:paraId="7A9F0E2B" w14:textId="679B914B" w:rsidR="00107174" w:rsidRDefault="00107174" w:rsidP="00AF00F6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Ventajas:</w:t>
      </w:r>
    </w:p>
    <w:p w14:paraId="5429CDE5" w14:textId="7EC9890C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Tiene una interfaz completa y fácil de usar.</w:t>
      </w:r>
    </w:p>
    <w:p w14:paraId="149B7DC9" w14:textId="7C8FCA12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El almacenamiento es ilimitado.</w:t>
      </w:r>
    </w:p>
    <w:p w14:paraId="300FBD4F" w14:textId="4E325911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puede adjuntar archivos de hasta 10 GB.</w:t>
      </w:r>
    </w:p>
    <w:p w14:paraId="71AD127B" w14:textId="33482022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puede tener acceso desde todos los dispositivos.</w:t>
      </w:r>
    </w:p>
    <w:p w14:paraId="71057B1C" w14:textId="4E369F8C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Tiene conexión con Skype.</w:t>
      </w:r>
    </w:p>
    <w:p w14:paraId="79A03905" w14:textId="20939F1E" w:rsidR="00107174" w:rsidRDefault="00107174" w:rsidP="00107174">
      <w:pPr>
        <w:pStyle w:val="Standard"/>
        <w:numPr>
          <w:ilvl w:val="0"/>
          <w:numId w:val="8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Tiene una organización inteligente.</w:t>
      </w:r>
    </w:p>
    <w:p w14:paraId="5A4C12E5" w14:textId="31EB5BBB" w:rsidR="00107174" w:rsidRDefault="00107174" w:rsidP="0010717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Desventajas:</w:t>
      </w:r>
    </w:p>
    <w:p w14:paraId="2D2AF5AB" w14:textId="22387217" w:rsidR="00107174" w:rsidRDefault="00107174" w:rsidP="00107174">
      <w:pPr>
        <w:pStyle w:val="Standard"/>
        <w:numPr>
          <w:ilvl w:val="0"/>
          <w:numId w:val="9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Tiene errores con los correos no deseados.</w:t>
      </w:r>
    </w:p>
    <w:p w14:paraId="6A7D92E7" w14:textId="2803DBB7" w:rsidR="00107174" w:rsidRDefault="00107174" w:rsidP="00107174">
      <w:pPr>
        <w:pStyle w:val="Standard"/>
        <w:numPr>
          <w:ilvl w:val="0"/>
          <w:numId w:val="9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En algunas ocasiones se tiene que buscar manualmente los correos.</w:t>
      </w:r>
    </w:p>
    <w:p w14:paraId="302CE80B" w14:textId="17007413" w:rsidR="00107174" w:rsidRDefault="00107174" w:rsidP="00107174">
      <w:pPr>
        <w:pStyle w:val="Standard"/>
        <w:numPr>
          <w:ilvl w:val="0"/>
          <w:numId w:val="9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No tiene opción de correo importante.</w:t>
      </w:r>
    </w:p>
    <w:p w14:paraId="0771B746" w14:textId="3090BF03" w:rsidR="00107174" w:rsidRDefault="00107174" w:rsidP="00107174">
      <w:pPr>
        <w:pStyle w:val="Standard"/>
        <w:rPr>
          <w:rFonts w:ascii="Arial" w:hAnsi="Arial" w:cs="Arial"/>
          <w:lang w:val="es-MX"/>
        </w:rPr>
      </w:pPr>
    </w:p>
    <w:p w14:paraId="3BFCB3FA" w14:textId="5666E98D" w:rsidR="00107174" w:rsidRDefault="00107174" w:rsidP="0010717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Ventajas y desventajas de usar </w:t>
      </w:r>
      <w:proofErr w:type="spellStart"/>
      <w:r>
        <w:rPr>
          <w:rFonts w:ascii="Arial" w:hAnsi="Arial" w:cs="Arial"/>
          <w:lang w:val="es-MX"/>
        </w:rPr>
        <w:t>Yahoo</w:t>
      </w:r>
      <w:proofErr w:type="spellEnd"/>
    </w:p>
    <w:p w14:paraId="451AA442" w14:textId="073999BF" w:rsidR="00107174" w:rsidRDefault="00107174" w:rsidP="00107174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Ventajas:</w:t>
      </w:r>
    </w:p>
    <w:p w14:paraId="47CBEF6E" w14:textId="79169456" w:rsidR="00107174" w:rsidRDefault="00107174" w:rsidP="00107174">
      <w:pPr>
        <w:pStyle w:val="Standard"/>
        <w:numPr>
          <w:ilvl w:val="0"/>
          <w:numId w:val="10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Tiene una interfaz amigable, intuitiva y fácil de usar.</w:t>
      </w:r>
    </w:p>
    <w:p w14:paraId="7245A69E" w14:textId="19FEADA6" w:rsidR="00107174" w:rsidRDefault="00107174" w:rsidP="00107174">
      <w:pPr>
        <w:pStyle w:val="Standard"/>
        <w:numPr>
          <w:ilvl w:val="0"/>
          <w:numId w:val="10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Incluye un motor de búsqueda avanzada y personalizada.</w:t>
      </w:r>
    </w:p>
    <w:p w14:paraId="104976A7" w14:textId="060BFE66" w:rsidR="00107174" w:rsidRDefault="00107174" w:rsidP="00107174">
      <w:pPr>
        <w:pStyle w:val="Standard"/>
        <w:numPr>
          <w:ilvl w:val="0"/>
          <w:numId w:val="10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Posee diferentes opciones de servicio como Yahoo! Messenger.</w:t>
      </w:r>
    </w:p>
    <w:p w14:paraId="152B4D9F" w14:textId="37230DDB" w:rsidR="00107174" w:rsidRDefault="00107174" w:rsidP="00107174">
      <w:pPr>
        <w:pStyle w:val="Standard"/>
        <w:numPr>
          <w:ilvl w:val="0"/>
          <w:numId w:val="10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Cuenta con un filtro para personalizar y ordenar la bandeja de entrada.</w:t>
      </w:r>
    </w:p>
    <w:p w14:paraId="56D76C7D" w14:textId="3D6CBAF5" w:rsidR="00107174" w:rsidRDefault="00107174" w:rsidP="00107174">
      <w:pPr>
        <w:pStyle w:val="Standard"/>
        <w:numPr>
          <w:ilvl w:val="0"/>
          <w:numId w:val="10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Tiene una capacidad de almacenamiento de </w:t>
      </w:r>
      <w:r w:rsidR="00080DFE">
        <w:rPr>
          <w:rFonts w:ascii="Arial" w:hAnsi="Arial" w:cs="Arial"/>
          <w:lang w:val="es-MX"/>
        </w:rPr>
        <w:t>1TB.</w:t>
      </w:r>
    </w:p>
    <w:p w14:paraId="5334FACF" w14:textId="29E803C8" w:rsidR="00080DFE" w:rsidRDefault="00080DFE" w:rsidP="00080DFE">
      <w:pPr>
        <w:pStyle w:val="Standard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Desventajas:</w:t>
      </w:r>
    </w:p>
    <w:p w14:paraId="44E5E60C" w14:textId="232935C6" w:rsidR="00080DFE" w:rsidRDefault="00080DFE" w:rsidP="00080DFE">
      <w:pPr>
        <w:pStyle w:val="Standard"/>
        <w:numPr>
          <w:ilvl w:val="0"/>
          <w:numId w:val="1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lastRenderedPageBreak/>
        <w:t>Incluye mayor publicidad a comparación de otros proveedores de correo electrónico,</w:t>
      </w:r>
    </w:p>
    <w:p w14:paraId="7F00B036" w14:textId="0E5FE111" w:rsidR="00080DFE" w:rsidRDefault="00080DFE" w:rsidP="00080DFE">
      <w:pPr>
        <w:pStyle w:val="Standard"/>
        <w:numPr>
          <w:ilvl w:val="0"/>
          <w:numId w:val="1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No admite la visualización ni edición de documentos en línea.</w:t>
      </w:r>
    </w:p>
    <w:p w14:paraId="0F49F9CF" w14:textId="0262962A" w:rsidR="00080DFE" w:rsidRDefault="00080DFE" w:rsidP="00080DFE">
      <w:pPr>
        <w:pStyle w:val="Standard"/>
        <w:numPr>
          <w:ilvl w:val="0"/>
          <w:numId w:val="1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No funciona igual con todos los navegadores.</w:t>
      </w:r>
    </w:p>
    <w:p w14:paraId="15274FD6" w14:textId="0F4AA29A" w:rsidR="00080DFE" w:rsidRDefault="00080DFE" w:rsidP="00080DFE">
      <w:pPr>
        <w:pStyle w:val="Standard"/>
        <w:numPr>
          <w:ilvl w:val="0"/>
          <w:numId w:val="12"/>
        </w:num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Se marca como inactiva después de seis meses sin usar.</w:t>
      </w:r>
    </w:p>
    <w:p w14:paraId="3D4CA29F" w14:textId="77777777" w:rsidR="00080DFE" w:rsidRPr="00080DFE" w:rsidRDefault="00080DFE" w:rsidP="00080DFE">
      <w:pPr>
        <w:pStyle w:val="Standard"/>
        <w:ind w:left="360"/>
        <w:rPr>
          <w:rFonts w:ascii="Arial" w:hAnsi="Arial" w:cs="Arial"/>
          <w:lang w:val="es-MX"/>
        </w:rPr>
      </w:pPr>
    </w:p>
    <w:p w14:paraId="72DADF9B" w14:textId="77777777" w:rsidR="00080DFE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drawing>
          <wp:anchor distT="0" distB="0" distL="114300" distR="114300" simplePos="0" relativeHeight="251673600" behindDoc="0" locked="0" layoutInCell="1" allowOverlap="1" wp14:anchorId="342E2924" wp14:editId="270FE660">
            <wp:simplePos x="717550" y="1276350"/>
            <wp:positionH relativeFrom="column">
              <wp:align>left</wp:align>
            </wp:positionH>
            <wp:positionV relativeFrom="paragraph">
              <wp:align>top</wp:align>
            </wp:positionV>
            <wp:extent cx="4214191" cy="3459103"/>
            <wp:effectExtent l="0" t="0" r="0" b="8255"/>
            <wp:wrapSquare wrapText="bothSides"/>
            <wp:docPr id="13" name="Imagen 1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91" cy="3459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C8AA2" w14:textId="77777777" w:rsidR="00080DFE" w:rsidRPr="00080DFE" w:rsidRDefault="00080DFE" w:rsidP="00080DFE">
      <w:pPr>
        <w:rPr>
          <w:lang w:val="es-MX"/>
        </w:rPr>
      </w:pPr>
    </w:p>
    <w:p w14:paraId="0F890876" w14:textId="77777777" w:rsidR="00080DFE" w:rsidRPr="00080DFE" w:rsidRDefault="00080DFE" w:rsidP="00080DFE">
      <w:pPr>
        <w:rPr>
          <w:lang w:val="es-MX"/>
        </w:rPr>
      </w:pPr>
    </w:p>
    <w:p w14:paraId="501A4204" w14:textId="77777777" w:rsidR="00080DFE" w:rsidRPr="00080DFE" w:rsidRDefault="00080DFE" w:rsidP="00080DFE">
      <w:pPr>
        <w:rPr>
          <w:lang w:val="es-MX"/>
        </w:rPr>
      </w:pPr>
    </w:p>
    <w:p w14:paraId="73BAE409" w14:textId="77777777" w:rsidR="00080DFE" w:rsidRPr="00080DFE" w:rsidRDefault="00080DFE" w:rsidP="00080DFE">
      <w:pPr>
        <w:rPr>
          <w:lang w:val="es-MX"/>
        </w:rPr>
      </w:pPr>
    </w:p>
    <w:p w14:paraId="03435C3A" w14:textId="77777777" w:rsidR="00080DFE" w:rsidRPr="00080DFE" w:rsidRDefault="00080DFE" w:rsidP="00080DFE">
      <w:pPr>
        <w:rPr>
          <w:lang w:val="es-MX"/>
        </w:rPr>
      </w:pPr>
    </w:p>
    <w:p w14:paraId="0DE77887" w14:textId="77777777" w:rsidR="00080DFE" w:rsidRPr="00080DFE" w:rsidRDefault="00080DFE" w:rsidP="00080DFE">
      <w:pPr>
        <w:rPr>
          <w:lang w:val="es-MX"/>
        </w:rPr>
      </w:pPr>
    </w:p>
    <w:p w14:paraId="313BDCEB" w14:textId="77777777" w:rsidR="00080DFE" w:rsidRPr="00080DFE" w:rsidRDefault="00080DFE" w:rsidP="00080DFE">
      <w:pPr>
        <w:rPr>
          <w:lang w:val="es-MX"/>
        </w:rPr>
      </w:pPr>
    </w:p>
    <w:p w14:paraId="1A631EF7" w14:textId="77777777" w:rsidR="00080DFE" w:rsidRPr="00080DFE" w:rsidRDefault="00080DFE" w:rsidP="00080DFE">
      <w:pPr>
        <w:rPr>
          <w:lang w:val="es-MX"/>
        </w:rPr>
      </w:pPr>
    </w:p>
    <w:p w14:paraId="273DA9C9" w14:textId="77777777" w:rsidR="00080DFE" w:rsidRPr="00080DFE" w:rsidRDefault="00080DFE" w:rsidP="00080DFE">
      <w:pPr>
        <w:rPr>
          <w:lang w:val="es-MX"/>
        </w:rPr>
      </w:pPr>
    </w:p>
    <w:p w14:paraId="44A66B2A" w14:textId="77777777" w:rsidR="00080DFE" w:rsidRPr="00080DFE" w:rsidRDefault="00080DFE" w:rsidP="00080DFE">
      <w:pPr>
        <w:rPr>
          <w:lang w:val="es-MX"/>
        </w:rPr>
      </w:pPr>
    </w:p>
    <w:p w14:paraId="63766A5F" w14:textId="77777777" w:rsidR="00080DFE" w:rsidRPr="00080DFE" w:rsidRDefault="00080DFE" w:rsidP="00080DFE">
      <w:pPr>
        <w:rPr>
          <w:lang w:val="es-MX"/>
        </w:rPr>
      </w:pPr>
    </w:p>
    <w:p w14:paraId="13DDC175" w14:textId="77777777" w:rsidR="00080DFE" w:rsidRPr="00080DFE" w:rsidRDefault="00080DFE" w:rsidP="00080DFE">
      <w:pPr>
        <w:rPr>
          <w:lang w:val="es-MX"/>
        </w:rPr>
      </w:pPr>
    </w:p>
    <w:p w14:paraId="40FF6D10" w14:textId="77777777" w:rsidR="00080DFE" w:rsidRPr="00080DFE" w:rsidRDefault="00080DFE" w:rsidP="00080DFE">
      <w:pPr>
        <w:rPr>
          <w:lang w:val="es-MX"/>
        </w:rPr>
      </w:pPr>
    </w:p>
    <w:p w14:paraId="22E406C6" w14:textId="77777777" w:rsidR="00080DFE" w:rsidRPr="00080DFE" w:rsidRDefault="00080DFE" w:rsidP="00080DFE">
      <w:pPr>
        <w:rPr>
          <w:lang w:val="es-MX"/>
        </w:rPr>
      </w:pPr>
    </w:p>
    <w:p w14:paraId="7B4B1DDD" w14:textId="77777777" w:rsidR="00080DFE" w:rsidRPr="00080DFE" w:rsidRDefault="00080DFE" w:rsidP="00080DFE">
      <w:pPr>
        <w:rPr>
          <w:lang w:val="es-MX"/>
        </w:rPr>
      </w:pPr>
    </w:p>
    <w:p w14:paraId="37CB82C3" w14:textId="77777777" w:rsidR="00080DFE" w:rsidRPr="00080DFE" w:rsidRDefault="00080DFE" w:rsidP="00080DFE">
      <w:pPr>
        <w:rPr>
          <w:lang w:val="es-MX"/>
        </w:rPr>
      </w:pPr>
    </w:p>
    <w:p w14:paraId="43BEE24E" w14:textId="77777777" w:rsidR="00080DFE" w:rsidRPr="00080DFE" w:rsidRDefault="00080DFE" w:rsidP="00080DFE">
      <w:pPr>
        <w:rPr>
          <w:lang w:val="es-MX"/>
        </w:rPr>
      </w:pPr>
    </w:p>
    <w:p w14:paraId="542D38C4" w14:textId="77777777" w:rsidR="00080DFE" w:rsidRDefault="00080DFE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0365DA20" w14:textId="77777777" w:rsidR="00080DFE" w:rsidRDefault="00080DFE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084F0369" w14:textId="65E7A9B1" w:rsidR="00080DFE" w:rsidRDefault="00080DFE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br w:type="textWrapping" w:clear="all"/>
      </w:r>
    </w:p>
    <w:p w14:paraId="0A27BB87" w14:textId="3151EE27" w:rsidR="00080DFE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7DB308AE" wp14:editId="7F668CBB">
            <wp:extent cx="6623685" cy="5434330"/>
            <wp:effectExtent l="0" t="0" r="5715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5230E669" wp14:editId="204A4251">
            <wp:extent cx="6521785" cy="7321926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73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326B13E5" wp14:editId="5BDED492">
            <wp:extent cx="6401129" cy="7741048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129" cy="774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042044C7" wp14:editId="40A62B7F">
            <wp:extent cx="6623685" cy="4380230"/>
            <wp:effectExtent l="0" t="0" r="5715" b="127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27AD129F" wp14:editId="72D461E2">
            <wp:extent cx="5562886" cy="5315223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3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74F9F71F" wp14:editId="368EE68E">
            <wp:extent cx="6623685" cy="6699250"/>
            <wp:effectExtent l="0" t="0" r="5715" b="635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44B9A9B8" wp14:editId="73D4C386">
            <wp:extent cx="6623685" cy="5312410"/>
            <wp:effectExtent l="0" t="0" r="5715" b="2540"/>
            <wp:docPr id="20" name="Imagen 20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superficie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2C47" w14:textId="77777777" w:rsidR="00080DFE" w:rsidRDefault="00080DFE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49D32829" w14:textId="5157C64E" w:rsidR="00966DED" w:rsidRDefault="00966DED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noProof/>
          <w:lang w:val="es-MX"/>
        </w:rPr>
        <w:lastRenderedPageBreak/>
        <w:drawing>
          <wp:inline distT="0" distB="0" distL="0" distR="0" wp14:anchorId="3514649E" wp14:editId="0BA4AD26">
            <wp:extent cx="6159817" cy="8230023"/>
            <wp:effectExtent l="0" t="0" r="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817" cy="823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74D16F71" wp14:editId="5DE7E032">
            <wp:extent cx="6623685" cy="8044815"/>
            <wp:effectExtent l="0" t="0" r="5715" b="0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60F81B14" wp14:editId="2390C2B8">
            <wp:extent cx="6375728" cy="8039513"/>
            <wp:effectExtent l="0" t="0" r="635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728" cy="803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s-MX"/>
        </w:rPr>
        <w:drawing>
          <wp:inline distT="0" distB="0" distL="0" distR="0" wp14:anchorId="729A199C" wp14:editId="5C919F1D">
            <wp:extent cx="6388428" cy="8185571"/>
            <wp:effectExtent l="0" t="0" r="0" b="6350"/>
            <wp:docPr id="24" name="Imagen 24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Sitio web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428" cy="818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9207" w14:textId="0071DB68" w:rsidR="00080DFE" w:rsidRDefault="00080DFE" w:rsidP="00821246">
      <w:pPr>
        <w:pStyle w:val="Standard"/>
        <w:jc w:val="both"/>
        <w:rPr>
          <w:rFonts w:ascii="Arial" w:hAnsi="Arial" w:cs="Arial"/>
          <w:lang w:val="es-MX"/>
        </w:rPr>
      </w:pPr>
    </w:p>
    <w:p w14:paraId="2AFAD57C" w14:textId="5224A653" w:rsidR="00080DFE" w:rsidRPr="00821246" w:rsidRDefault="00A026F4" w:rsidP="00821246">
      <w:pPr>
        <w:pStyle w:val="Standard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razón por la que en encuentra información mediante imágenes es porque analiza </w:t>
      </w:r>
    </w:p>
    <w:sectPr w:rsidR="00080DFE" w:rsidRPr="00821246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B1042F" w14:textId="77777777" w:rsidR="00000000" w:rsidRDefault="00A026F4">
      <w:r>
        <w:separator/>
      </w:r>
    </w:p>
  </w:endnote>
  <w:endnote w:type="continuationSeparator" w:id="0">
    <w:p w14:paraId="261ADBB7" w14:textId="77777777" w:rsidR="00000000" w:rsidRDefault="00A02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CE2BB5" w14:textId="77777777" w:rsidR="00000000" w:rsidRDefault="00A026F4">
      <w:r>
        <w:rPr>
          <w:color w:val="000000"/>
        </w:rPr>
        <w:separator/>
      </w:r>
    </w:p>
  </w:footnote>
  <w:footnote w:type="continuationSeparator" w:id="0">
    <w:p w14:paraId="59FDE5C5" w14:textId="77777777" w:rsidR="00000000" w:rsidRDefault="00A026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30CB6"/>
    <w:multiLevelType w:val="hybridMultilevel"/>
    <w:tmpl w:val="CB00505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6F12C2"/>
    <w:multiLevelType w:val="hybridMultilevel"/>
    <w:tmpl w:val="7B48FCFE"/>
    <w:lvl w:ilvl="0" w:tplc="080A000F">
      <w:start w:val="1"/>
      <w:numFmt w:val="decimal"/>
      <w:lvlText w:val="%1."/>
      <w:lvlJc w:val="left"/>
      <w:pPr>
        <w:ind w:left="783" w:hanging="360"/>
      </w:pPr>
    </w:lvl>
    <w:lvl w:ilvl="1" w:tplc="080A0019" w:tentative="1">
      <w:start w:val="1"/>
      <w:numFmt w:val="lowerLetter"/>
      <w:lvlText w:val="%2."/>
      <w:lvlJc w:val="left"/>
      <w:pPr>
        <w:ind w:left="1503" w:hanging="360"/>
      </w:pPr>
    </w:lvl>
    <w:lvl w:ilvl="2" w:tplc="080A001B" w:tentative="1">
      <w:start w:val="1"/>
      <w:numFmt w:val="lowerRoman"/>
      <w:lvlText w:val="%3."/>
      <w:lvlJc w:val="right"/>
      <w:pPr>
        <w:ind w:left="2223" w:hanging="180"/>
      </w:pPr>
    </w:lvl>
    <w:lvl w:ilvl="3" w:tplc="080A000F" w:tentative="1">
      <w:start w:val="1"/>
      <w:numFmt w:val="decimal"/>
      <w:lvlText w:val="%4."/>
      <w:lvlJc w:val="left"/>
      <w:pPr>
        <w:ind w:left="2943" w:hanging="360"/>
      </w:pPr>
    </w:lvl>
    <w:lvl w:ilvl="4" w:tplc="080A0019" w:tentative="1">
      <w:start w:val="1"/>
      <w:numFmt w:val="lowerLetter"/>
      <w:lvlText w:val="%5."/>
      <w:lvlJc w:val="left"/>
      <w:pPr>
        <w:ind w:left="3663" w:hanging="360"/>
      </w:pPr>
    </w:lvl>
    <w:lvl w:ilvl="5" w:tplc="080A001B" w:tentative="1">
      <w:start w:val="1"/>
      <w:numFmt w:val="lowerRoman"/>
      <w:lvlText w:val="%6."/>
      <w:lvlJc w:val="right"/>
      <w:pPr>
        <w:ind w:left="4383" w:hanging="180"/>
      </w:pPr>
    </w:lvl>
    <w:lvl w:ilvl="6" w:tplc="080A000F" w:tentative="1">
      <w:start w:val="1"/>
      <w:numFmt w:val="decimal"/>
      <w:lvlText w:val="%7."/>
      <w:lvlJc w:val="left"/>
      <w:pPr>
        <w:ind w:left="5103" w:hanging="360"/>
      </w:pPr>
    </w:lvl>
    <w:lvl w:ilvl="7" w:tplc="080A0019" w:tentative="1">
      <w:start w:val="1"/>
      <w:numFmt w:val="lowerLetter"/>
      <w:lvlText w:val="%8."/>
      <w:lvlJc w:val="left"/>
      <w:pPr>
        <w:ind w:left="5823" w:hanging="360"/>
      </w:pPr>
    </w:lvl>
    <w:lvl w:ilvl="8" w:tplc="080A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2" w15:restartNumberingAfterBreak="0">
    <w:nsid w:val="0E185571"/>
    <w:multiLevelType w:val="hybridMultilevel"/>
    <w:tmpl w:val="1E54CC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90101"/>
    <w:multiLevelType w:val="hybridMultilevel"/>
    <w:tmpl w:val="700283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E5F82"/>
    <w:multiLevelType w:val="hybridMultilevel"/>
    <w:tmpl w:val="AD2C1D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6760A"/>
    <w:multiLevelType w:val="hybridMultilevel"/>
    <w:tmpl w:val="70F6F9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B60BD5"/>
    <w:multiLevelType w:val="hybridMultilevel"/>
    <w:tmpl w:val="3A180E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B46D1"/>
    <w:multiLevelType w:val="hybridMultilevel"/>
    <w:tmpl w:val="F48658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B5FA5"/>
    <w:multiLevelType w:val="hybridMultilevel"/>
    <w:tmpl w:val="2ABE390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1E23D9"/>
    <w:multiLevelType w:val="hybridMultilevel"/>
    <w:tmpl w:val="0E5AE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AC0FC6"/>
    <w:multiLevelType w:val="hybridMultilevel"/>
    <w:tmpl w:val="9D1E0F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901C20"/>
    <w:multiLevelType w:val="hybridMultilevel"/>
    <w:tmpl w:val="44E213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1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8"/>
  </w:num>
  <w:num w:numId="8">
    <w:abstractNumId w:val="4"/>
  </w:num>
  <w:num w:numId="9">
    <w:abstractNumId w:val="9"/>
  </w:num>
  <w:num w:numId="10">
    <w:abstractNumId w:val="10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1C3098"/>
    <w:rsid w:val="00080DFE"/>
    <w:rsid w:val="00107174"/>
    <w:rsid w:val="001C3098"/>
    <w:rsid w:val="00217BAF"/>
    <w:rsid w:val="007C04A6"/>
    <w:rsid w:val="00821246"/>
    <w:rsid w:val="00966DED"/>
    <w:rsid w:val="00A026F4"/>
    <w:rsid w:val="00A42865"/>
    <w:rsid w:val="00A80C0F"/>
    <w:rsid w:val="00AF00F6"/>
    <w:rsid w:val="00CD0D9B"/>
    <w:rsid w:val="00D42446"/>
    <w:rsid w:val="00DF52B1"/>
    <w:rsid w:val="00F42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460662"/>
  <w15:docId w15:val="{D2317BC6-2255-4289-A8C3-AA40E1C89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CD0D9B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D0D9B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D0D9B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D0D9B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602</Words>
  <Characters>3315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Daniel Del Carmen</cp:lastModifiedBy>
  <cp:revision>2</cp:revision>
  <cp:lastPrinted>2021-03-09T06:55:00Z</cp:lastPrinted>
  <dcterms:created xsi:type="dcterms:W3CDTF">2021-03-09T07:04:00Z</dcterms:created>
  <dcterms:modified xsi:type="dcterms:W3CDTF">2021-03-09T07:04:00Z</dcterms:modified>
</cp:coreProperties>
</file>